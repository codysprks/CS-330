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FB5B" w14:textId="77777777" w:rsidR="002C79E6" w:rsidRDefault="002C79E6" w:rsidP="002C79E6"/>
    <w:p w14:paraId="1D34C35A" w14:textId="77777777" w:rsidR="002C79E6" w:rsidRDefault="002C79E6" w:rsidP="002C79E6"/>
    <w:p w14:paraId="0C371FC0" w14:textId="77777777" w:rsidR="002C79E6" w:rsidRDefault="002C79E6" w:rsidP="002C79E6"/>
    <w:p w14:paraId="39C9CA3D" w14:textId="77777777" w:rsidR="002C79E6" w:rsidRDefault="002C79E6" w:rsidP="002C79E6"/>
    <w:p w14:paraId="0D605690" w14:textId="77777777" w:rsidR="002C79E6" w:rsidRDefault="002C79E6" w:rsidP="002C79E6"/>
    <w:p w14:paraId="43E581F8" w14:textId="0711EA07" w:rsidR="6A36C4BF" w:rsidRPr="00A46049" w:rsidRDefault="005E37C7" w:rsidP="00A46049">
      <w:pPr>
        <w:pStyle w:val="Title"/>
        <w:rPr>
          <w:rFonts w:ascii="Times New Roman" w:hAnsi="Times New Roman" w:cs="Times New Roman"/>
        </w:rPr>
      </w:pPr>
      <w:r>
        <w:rPr>
          <w:rFonts w:ascii="Times New Roman" w:hAnsi="Times New Roman" w:cs="Times New Roman"/>
        </w:rPr>
        <w:t>3D Scene Proposal</w:t>
      </w:r>
    </w:p>
    <w:p w14:paraId="56B7CEA6" w14:textId="572C2BE8" w:rsidR="201D26C8" w:rsidRPr="00A46049" w:rsidRDefault="201D26C8" w:rsidP="00A46049">
      <w:pPr>
        <w:pStyle w:val="Subtitle"/>
        <w:rPr>
          <w:rFonts w:ascii="Times New Roman" w:hAnsi="Times New Roman" w:cs="Times New Roman"/>
        </w:rPr>
      </w:pPr>
    </w:p>
    <w:p w14:paraId="647FA20D" w14:textId="07104E1F" w:rsidR="00A417C1" w:rsidRPr="00A46049" w:rsidRDefault="00DF0828" w:rsidP="00A46049">
      <w:pPr>
        <w:pStyle w:val="Subtitle"/>
        <w:rPr>
          <w:rFonts w:ascii="Times New Roman" w:hAnsi="Times New Roman" w:cs="Times New Roman"/>
        </w:rPr>
      </w:pPr>
      <w:r w:rsidRPr="00A46049">
        <w:rPr>
          <w:rFonts w:ascii="Times New Roman" w:hAnsi="Times New Roman" w:cs="Times New Roman"/>
        </w:rPr>
        <w:t xml:space="preserve">Sparks Cody J </w:t>
      </w:r>
    </w:p>
    <w:p w14:paraId="0F78AE35" w14:textId="76F9A05E" w:rsidR="002C79E6" w:rsidRPr="00A46049" w:rsidRDefault="00DF0828" w:rsidP="00A46049">
      <w:pPr>
        <w:pStyle w:val="Subtitle"/>
        <w:rPr>
          <w:rFonts w:ascii="Times New Roman" w:hAnsi="Times New Roman" w:cs="Times New Roman"/>
        </w:rPr>
      </w:pPr>
      <w:r w:rsidRPr="00A46049">
        <w:rPr>
          <w:rFonts w:ascii="Times New Roman" w:hAnsi="Times New Roman" w:cs="Times New Roman"/>
        </w:rPr>
        <w:t>Southern New Hampshire University</w:t>
      </w:r>
    </w:p>
    <w:p w14:paraId="23BFE6CC" w14:textId="1F5D6A10" w:rsidR="002C79E6" w:rsidRPr="00A46049" w:rsidRDefault="00DF0828" w:rsidP="00A46049">
      <w:pPr>
        <w:pStyle w:val="Subtitle"/>
        <w:rPr>
          <w:rFonts w:ascii="Times New Roman" w:hAnsi="Times New Roman" w:cs="Times New Roman"/>
        </w:rPr>
      </w:pPr>
      <w:r w:rsidRPr="00A46049">
        <w:rPr>
          <w:rFonts w:ascii="Times New Roman" w:hAnsi="Times New Roman" w:cs="Times New Roman"/>
        </w:rPr>
        <w:t>C</w:t>
      </w:r>
      <w:r w:rsidR="0099767A">
        <w:rPr>
          <w:rFonts w:ascii="Times New Roman" w:hAnsi="Times New Roman" w:cs="Times New Roman"/>
        </w:rPr>
        <w:t>Y</w:t>
      </w:r>
      <w:r w:rsidR="005E37C7">
        <w:rPr>
          <w:rFonts w:ascii="Times New Roman" w:hAnsi="Times New Roman" w:cs="Times New Roman"/>
        </w:rPr>
        <w:t>S 330</w:t>
      </w:r>
    </w:p>
    <w:p w14:paraId="1405D4C9" w14:textId="603884C6" w:rsidR="002C79E6" w:rsidRPr="00A46049" w:rsidRDefault="00DF0828" w:rsidP="00A46049">
      <w:pPr>
        <w:pStyle w:val="Subtitle"/>
        <w:rPr>
          <w:rFonts w:ascii="Times New Roman" w:hAnsi="Times New Roman" w:cs="Times New Roman"/>
        </w:rPr>
      </w:pPr>
      <w:r w:rsidRPr="00A46049">
        <w:rPr>
          <w:rFonts w:ascii="Times New Roman" w:hAnsi="Times New Roman" w:cs="Times New Roman"/>
        </w:rPr>
        <w:t xml:space="preserve">Prof </w:t>
      </w:r>
      <w:r w:rsidR="005E37C7">
        <w:rPr>
          <w:rFonts w:ascii="Times New Roman" w:hAnsi="Times New Roman" w:cs="Times New Roman"/>
        </w:rPr>
        <w:t>Eugenio Rodriguez</w:t>
      </w:r>
    </w:p>
    <w:p w14:paraId="78C48BCB" w14:textId="77777777" w:rsidR="00241246" w:rsidRDefault="00241246" w:rsidP="00241246">
      <w:pPr>
        <w:ind w:firstLine="0"/>
        <w:rPr>
          <w:rFonts w:ascii="Times New Roman" w:eastAsia="Calibri" w:hAnsi="Times New Roman" w:cs="Times New Roman"/>
          <w:b/>
          <w:bCs/>
          <w:szCs w:val="22"/>
        </w:rPr>
      </w:pPr>
    </w:p>
    <w:p w14:paraId="09F22A42" w14:textId="77777777" w:rsidR="00241246" w:rsidRDefault="00241246" w:rsidP="00241246">
      <w:pPr>
        <w:ind w:firstLine="0"/>
        <w:rPr>
          <w:rFonts w:ascii="Times New Roman" w:eastAsia="Calibri" w:hAnsi="Times New Roman" w:cs="Times New Roman"/>
          <w:b/>
          <w:bCs/>
          <w:szCs w:val="22"/>
        </w:rPr>
      </w:pPr>
    </w:p>
    <w:p w14:paraId="5D5FBBFC" w14:textId="737944BD" w:rsidR="005E37C7" w:rsidRPr="005E37C7" w:rsidRDefault="005E37C7" w:rsidP="005E37C7">
      <w:pPr>
        <w:ind w:firstLine="0"/>
        <w:rPr>
          <w:rFonts w:ascii="Times New Roman" w:eastAsia="Calibri" w:hAnsi="Times New Roman" w:cs="Times New Roman"/>
          <w:b/>
          <w:bCs/>
          <w:szCs w:val="22"/>
        </w:rPr>
      </w:pPr>
    </w:p>
    <w:p w14:paraId="3CBB90BB" w14:textId="77777777" w:rsidR="005E37C7" w:rsidRPr="005E37C7" w:rsidRDefault="005E37C7" w:rsidP="005E37C7">
      <w:pPr>
        <w:ind w:firstLine="0"/>
        <w:rPr>
          <w:rFonts w:ascii="Times New Roman" w:eastAsia="Calibri" w:hAnsi="Times New Roman" w:cs="Times New Roman"/>
          <w:szCs w:val="22"/>
        </w:rPr>
      </w:pPr>
      <w:r w:rsidRPr="005E37C7">
        <w:rPr>
          <w:rFonts w:ascii="Times New Roman" w:eastAsia="Calibri" w:hAnsi="Times New Roman" w:cs="Times New Roman"/>
          <w:szCs w:val="22"/>
        </w:rPr>
        <w:t>For my final project, I chose an image of a desk and workspace that I would like to recreate as a 3D scene using OpenGL. The image contains several objects, including a desk, books and binders, pencil holders, a book, a chair, and a plant. I chose this image because the objects can be broken down into basic 3D shapes that we have been learning about in this course. I also think this scene will challenge me to use different shapes and transformations without making the project too complicated to complete.</w:t>
      </w:r>
    </w:p>
    <w:p w14:paraId="02AC3C24" w14:textId="77777777" w:rsidR="005E37C7" w:rsidRPr="005E37C7" w:rsidRDefault="005E37C7" w:rsidP="005E37C7">
      <w:pPr>
        <w:ind w:firstLine="0"/>
        <w:rPr>
          <w:rFonts w:ascii="Times New Roman" w:eastAsia="Calibri" w:hAnsi="Times New Roman" w:cs="Times New Roman"/>
          <w:szCs w:val="22"/>
        </w:rPr>
      </w:pPr>
      <w:r w:rsidRPr="005E37C7">
        <w:rPr>
          <w:rFonts w:ascii="Times New Roman" w:eastAsia="Calibri" w:hAnsi="Times New Roman" w:cs="Times New Roman"/>
          <w:szCs w:val="22"/>
        </w:rPr>
        <w:t xml:space="preserve">For my 3D scene, I plan to focus on the desk, book, pencil holder, binders, and plant instead of trying to recreate every object shown in the original image. The desk will be one of the larger objects and will provide a surface for the smaller objects to sit on. The book and binders can be recreated using boxes that are scaled and positioned differently. For the pencil holder, I can use a cylinder for the cup and smaller cylinders to represent some of the pencils inside of it. The plant can be created using a tapered cylinder </w:t>
      </w:r>
      <w:r w:rsidRPr="005E37C7">
        <w:rPr>
          <w:rFonts w:ascii="Times New Roman" w:eastAsia="Calibri" w:hAnsi="Times New Roman" w:cs="Times New Roman"/>
          <w:szCs w:val="22"/>
        </w:rPr>
        <w:lastRenderedPageBreak/>
        <w:t>for the pot along with additional basic shapes to represent the plant. I chose these objects because they are recognizable but can still be created using the basic meshes available to me.</w:t>
      </w:r>
    </w:p>
    <w:p w14:paraId="248BDB44" w14:textId="77777777" w:rsidR="005E37C7" w:rsidRPr="005E37C7" w:rsidRDefault="005E37C7" w:rsidP="005E37C7">
      <w:pPr>
        <w:ind w:firstLine="0"/>
        <w:rPr>
          <w:rFonts w:ascii="Times New Roman" w:eastAsia="Calibri" w:hAnsi="Times New Roman" w:cs="Times New Roman"/>
          <w:szCs w:val="22"/>
        </w:rPr>
      </w:pPr>
      <w:r w:rsidRPr="005E37C7">
        <w:rPr>
          <w:rFonts w:ascii="Times New Roman" w:eastAsia="Calibri" w:hAnsi="Times New Roman" w:cs="Times New Roman"/>
          <w:szCs w:val="22"/>
        </w:rPr>
        <w:t>This scene will allow me to use at least four different basic 3D shapes, including boxes, cylinders, a tapered cylinder, and a plane. I will use the plane to create the ground underneath the scene and help position the other objects. Some objects will require more than one shape, especially the pencil holder and plant. As I build the scene, I will use scaling to adjust the size of each shape, rotation to change its orientation, and translation to place each object in the correct position. Working on the pyramid assignment helped me better understand how changing these transformation values affects an object's appearance and position in a 3D environment.</w:t>
      </w:r>
    </w:p>
    <w:p w14:paraId="24677D4C" w14:textId="77777777" w:rsidR="005E37C7" w:rsidRPr="005E37C7" w:rsidRDefault="005E37C7" w:rsidP="005E37C7">
      <w:pPr>
        <w:ind w:firstLine="0"/>
        <w:rPr>
          <w:rFonts w:ascii="Times New Roman" w:eastAsia="Calibri" w:hAnsi="Times New Roman" w:cs="Times New Roman"/>
          <w:szCs w:val="22"/>
        </w:rPr>
      </w:pPr>
      <w:r w:rsidRPr="005E37C7">
        <w:rPr>
          <w:rFonts w:ascii="Times New Roman" w:eastAsia="Calibri" w:hAnsi="Times New Roman" w:cs="Times New Roman"/>
          <w:szCs w:val="22"/>
        </w:rPr>
        <w:t>I believe this scene gives me a good balance between something that will challenge me and something that I can realistically complete. As I continue through the course, I will be able to add textures and lighting to make the objects look closer to the original 2D image. My overall goal is to create a recognizable 3D workspace while continuing to improve my understanding of how basic shapes can be combined and transformed to create larger objects.</w:t>
      </w:r>
    </w:p>
    <w:p w14:paraId="40631089" w14:textId="77777777" w:rsidR="00241246" w:rsidRPr="008D6B82" w:rsidRDefault="00241246" w:rsidP="00241246">
      <w:pPr>
        <w:ind w:firstLine="0"/>
        <w:rPr>
          <w:rFonts w:ascii="Times New Roman" w:eastAsia="Calibri" w:hAnsi="Times New Roman" w:cs="Times New Roman"/>
          <w:szCs w:val="22"/>
        </w:rPr>
      </w:pPr>
    </w:p>
    <w:sectPr w:rsidR="00241246" w:rsidRPr="008D6B82">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3B62" w14:textId="77777777" w:rsidR="008E3647" w:rsidRDefault="008E3647">
      <w:pPr>
        <w:spacing w:line="240" w:lineRule="auto"/>
      </w:pPr>
      <w:r>
        <w:separator/>
      </w:r>
    </w:p>
    <w:p w14:paraId="3A250075" w14:textId="77777777" w:rsidR="008E3647" w:rsidRDefault="008E3647"/>
  </w:endnote>
  <w:endnote w:type="continuationSeparator" w:id="0">
    <w:p w14:paraId="71044CE5" w14:textId="77777777" w:rsidR="008E3647" w:rsidRDefault="008E3647">
      <w:pPr>
        <w:spacing w:line="240" w:lineRule="auto"/>
      </w:pPr>
      <w:r>
        <w:continuationSeparator/>
      </w:r>
    </w:p>
    <w:p w14:paraId="4D06E381" w14:textId="77777777" w:rsidR="008E3647" w:rsidRDefault="008E36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DFC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B219F"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CB8E"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44954" w14:textId="77777777" w:rsidR="008E3647" w:rsidRDefault="008E3647">
      <w:pPr>
        <w:spacing w:line="240" w:lineRule="auto"/>
      </w:pPr>
      <w:r>
        <w:separator/>
      </w:r>
    </w:p>
    <w:p w14:paraId="142E1D4B" w14:textId="77777777" w:rsidR="008E3647" w:rsidRDefault="008E3647"/>
  </w:footnote>
  <w:footnote w:type="continuationSeparator" w:id="0">
    <w:p w14:paraId="0A8DD80D" w14:textId="77777777" w:rsidR="008E3647" w:rsidRDefault="008E3647">
      <w:pPr>
        <w:spacing w:line="240" w:lineRule="auto"/>
      </w:pPr>
      <w:r>
        <w:continuationSeparator/>
      </w:r>
    </w:p>
    <w:p w14:paraId="7EA61A73" w14:textId="77777777" w:rsidR="008E3647" w:rsidRDefault="008E36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F7C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81792"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E0A2"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5A3683"/>
    <w:multiLevelType w:val="multilevel"/>
    <w:tmpl w:val="156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075B7"/>
    <w:multiLevelType w:val="multilevel"/>
    <w:tmpl w:val="6BAA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381786636">
    <w:abstractNumId w:val="11"/>
  </w:num>
  <w:num w:numId="13" w16cid:durableId="327251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BB1"/>
    <w:rsid w:val="00023AFE"/>
    <w:rsid w:val="000A3D9B"/>
    <w:rsid w:val="000D4642"/>
    <w:rsid w:val="000D539D"/>
    <w:rsid w:val="00116273"/>
    <w:rsid w:val="00241246"/>
    <w:rsid w:val="002C79E6"/>
    <w:rsid w:val="002F3AE9"/>
    <w:rsid w:val="00364180"/>
    <w:rsid w:val="00376BB1"/>
    <w:rsid w:val="003804CC"/>
    <w:rsid w:val="003C7AFF"/>
    <w:rsid w:val="003E1031"/>
    <w:rsid w:val="00437B60"/>
    <w:rsid w:val="00500D3C"/>
    <w:rsid w:val="00556F9D"/>
    <w:rsid w:val="005A21A3"/>
    <w:rsid w:val="005C1106"/>
    <w:rsid w:val="005C199E"/>
    <w:rsid w:val="005E37C7"/>
    <w:rsid w:val="00662AE6"/>
    <w:rsid w:val="00664C1A"/>
    <w:rsid w:val="00685F39"/>
    <w:rsid w:val="00750E65"/>
    <w:rsid w:val="00772CE9"/>
    <w:rsid w:val="0087407D"/>
    <w:rsid w:val="008A5C2A"/>
    <w:rsid w:val="008D6B82"/>
    <w:rsid w:val="008E3647"/>
    <w:rsid w:val="008F00B1"/>
    <w:rsid w:val="008F0760"/>
    <w:rsid w:val="0099767A"/>
    <w:rsid w:val="00A417C1"/>
    <w:rsid w:val="00A42D4E"/>
    <w:rsid w:val="00A46049"/>
    <w:rsid w:val="00A72970"/>
    <w:rsid w:val="00AA1664"/>
    <w:rsid w:val="00AE5A30"/>
    <w:rsid w:val="00B844BB"/>
    <w:rsid w:val="00B863FB"/>
    <w:rsid w:val="00B86440"/>
    <w:rsid w:val="00BB2D6F"/>
    <w:rsid w:val="00BC4BFD"/>
    <w:rsid w:val="00BF368C"/>
    <w:rsid w:val="00C00F8F"/>
    <w:rsid w:val="00C03068"/>
    <w:rsid w:val="00CE7BE4"/>
    <w:rsid w:val="00D620FD"/>
    <w:rsid w:val="00D91044"/>
    <w:rsid w:val="00DF0828"/>
    <w:rsid w:val="00E44A6B"/>
    <w:rsid w:val="00E63794"/>
    <w:rsid w:val="00E67454"/>
    <w:rsid w:val="00EF55C5"/>
    <w:rsid w:val="00F61BE6"/>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B2BE3"/>
  <w15:chartTrackingRefBased/>
  <w15:docId w15:val="{F591EFFB-1196-4998-805E-F00008804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dy_\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E9D3952-99E7-40C4-A00A-10A649BDD5E4}">
  <ds:schemaRefs>
    <ds:schemaRef ds:uri="http://schemas.openxmlformats.org/officeDocument/2006/bibliography"/>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1</TotalTime>
  <Pages>2</Pages>
  <Words>365</Words>
  <Characters>2086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Sparks</dc:creator>
  <cp:keywords/>
  <dc:description/>
  <cp:lastModifiedBy>Cody Sparks</cp:lastModifiedBy>
  <cp:revision>2</cp:revision>
  <dcterms:created xsi:type="dcterms:W3CDTF">2026-10-26T01:19:00Z</dcterms:created>
  <dcterms:modified xsi:type="dcterms:W3CDTF">2026-10-26T01:19:00Z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